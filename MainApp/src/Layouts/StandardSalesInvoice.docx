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85DB7EE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CC217693-9BEA-4CEF-A330-CC0105C2D507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C43401" w:rsidP="00D54DEE" w:rsidRDefault="00C43401" w14:paraId="70AB69CF" w14:textId="77777777">
                <w:pPr>
                  <w:pStyle w:val="Sinespaciado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CC217693-9BEA-4CEF-A330-CC0105C2D507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B070BD4" w14:textId="77777777">
                <w:pPr>
                  <w:pStyle w:val="Sinespaciado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7CD8D954" w14:textId="77777777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E65FF4D" w14:textId="77777777">
                <w:pPr>
                  <w:pStyle w:val="Sinespaciado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CC217693-9BEA-4CEF-A330-CC0105C2D507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49FFFEA5" w14:textId="77777777">
                <w:pPr>
                  <w:pStyle w:val="Sinespaciado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7C9BDB49" w14:textId="77777777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2616601B" w14:textId="77777777">
                <w:pPr>
                  <w:pStyle w:val="Sinespaciado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CC217693-9BEA-4CEF-A330-CC0105C2D507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4371B790" w14:textId="77777777">
                <w:pPr>
                  <w:pStyle w:val="Sinespaciado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0612BB9" w14:textId="77777777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023886C5" w14:textId="77777777">
                <w:pPr>
                  <w:pStyle w:val="Sinespaciado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CC217693-9BEA-4CEF-A330-CC0105C2D507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4D96E1CC" w14:textId="77777777">
                <w:pPr>
                  <w:pStyle w:val="Sinespaciado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0CD27449" w14:textId="77777777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AD7362B" w14:textId="77777777">
                <w:pPr>
                  <w:pStyle w:val="Sinespaciado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CC217693-9BEA-4CEF-A330-CC0105C2D507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4D45E0EB" w14:textId="77777777">
                <w:pPr>
                  <w:pStyle w:val="Sinespaciado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5D7679F8" w14:textId="77777777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00C3D0FE" w14:textId="77777777">
                <w:pPr>
                  <w:pStyle w:val="Sinespaciado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CC217693-9BEA-4CEF-A330-CC0105C2D507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33543C9" w14:textId="77777777">
                <w:pPr>
                  <w:pStyle w:val="Sinespaciado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3C5ED9E8" w14:textId="77777777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2531FF87" w14:textId="77777777">
                <w:pPr>
                  <w:pStyle w:val="Sinespaciado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0A24AF1E" w14:textId="77777777">
            <w:pPr>
              <w:pStyle w:val="Sinespaciado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CC217693-9BEA-4CEF-A330-CC0105C2D507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CC217693-9BEA-4CEF-A330-CC0105C2D507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4407EE09" w14:textId="77777777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DDA621D" w14:textId="77777777">
                <w:pPr>
                  <w:pStyle w:val="Sinespaciado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5DF2BB4A" w14:textId="77777777">
            <w:pPr>
              <w:pStyle w:val="Sinespaciado"/>
              <w:jc w:val="right"/>
            </w:pPr>
          </w:p>
        </w:tc>
      </w:tr>
    </w:tbl>
    <w:p w:rsidRPr="00DB3913" w:rsidR="00D54DEE" w:rsidP="00D54DEE" w:rsidRDefault="00D54DEE" w14:paraId="7F43952D" w14:textId="77777777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31F68EE4" w14:textId="7777777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CC217693-9BEA-4CEF-A330-CC0105C2D507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5EBECB3E" w14:textId="77777777">
                <w:pPr>
                  <w:pStyle w:val="Ttulo1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CC217693-9BEA-4CEF-A330-CC0105C2D507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5887F8F1" w14:textId="77777777">
                <w:pPr>
                  <w:pStyle w:val="Ttulo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CC217693-9BEA-4CEF-A330-CC0105C2D507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73661335" w14:textId="77777777">
                <w:pPr>
                  <w:pStyle w:val="Ttulo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CC217693-9BEA-4CEF-A330-CC0105C2D507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2DFBDA68" w14:textId="77777777">
                <w:pPr>
                  <w:pStyle w:val="Ttulo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429502AB" w14:textId="7777777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CC217693-9BEA-4CEF-A330-CC0105C2D507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5AD482C4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CC217693-9BEA-4CEF-A330-CC0105C2D507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5A96D0D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CC217693-9BEA-4CEF-A330-CC0105C2D507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FC94903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CC217693-9BEA-4CEF-A330-CC0105C2D507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1802E843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15E4992B" w14:textId="7777777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CC217693-9BEA-4CEF-A330-CC0105C2D507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69943A07" w14:textId="77777777">
                <w:pPr>
                  <w:pStyle w:val="Ttulo1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CC217693-9BEA-4CEF-A330-CC0105C2D507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76830B90" w14:textId="77777777">
                <w:pPr>
                  <w:pStyle w:val="Ttulo1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CC217693-9BEA-4CEF-A330-CC0105C2D507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C5F782B" w14:textId="77777777">
                <w:pPr>
                  <w:pStyle w:val="Ttulo1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CC217693-9BEA-4CEF-A330-CC0105C2D507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1591CFFB" w14:textId="77777777">
                <w:pPr>
                  <w:pStyle w:val="Ttulo1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Pr="00FD3C3E" w:rsidR="00D54DEE" w:rsidTr="00772EA7" w14:paraId="031CF6C4" w14:textId="7777777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CC217693-9BEA-4CEF-A330-CC0105C2D507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7DD4B6F2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CC217693-9BEA-4CEF-A330-CC0105C2D507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47B682F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CC217693-9BEA-4CEF-A330-CC0105C2D507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D58C018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CC217693-9BEA-4CEF-A330-CC0105C2D507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00CE3D94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5E5932" w:rsidTr="00772EA7" w14:paraId="48A590AC" w14:textId="77777777">
        <w:sdt>
          <w:sdtPr>
            <w:rPr>
              <w:b/>
              <w:sz w:val="18"/>
              <w:szCs w:val="18"/>
            </w:rPr>
            <w:id w:val="-958106562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CC217693-9BEA-4CEF-A330-CC0105C2D507}" w16sdtdh:storeItemChecksum="fv+/Nw=="/>
          </w:sdtPr>
          <w:sdtContent>
            <w:tc>
              <w:tcPr>
                <w:tcW w:w="2549" w:type="dxa"/>
              </w:tcPr>
              <w:p w:rsidRPr="005E5932" w:rsidR="005E5932" w:rsidP="00D54DEE" w:rsidRDefault="00FF796F" w14:paraId="09335FD3" w14:textId="1BDB457C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-763603314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CC217693-9BEA-4CEF-A330-CC0105C2D507}" w16sdtdh:storeItemChecksum="fv+/Nw=="/>
          </w:sdtPr>
          <w:sdtContent>
            <w:tc>
              <w:tcPr>
                <w:tcW w:w="2549" w:type="dxa"/>
              </w:tcPr>
              <w:p w:rsidRPr="005E5932" w:rsidR="005E5932" w:rsidP="00D54DEE" w:rsidRDefault="00FF796F" w14:paraId="12EFDD7C" w14:textId="0D5D198C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261234029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CC217693-9BEA-4CEF-A330-CC0105C2D507}"/>
            <w:text/>
          </w:sdtPr>
          <w:sdtContent>
            <w:tc>
              <w:tcPr>
                <w:tcW w:w="2549" w:type="dxa"/>
              </w:tcPr>
              <w:p w:rsidRPr="003D09EE" w:rsidR="005E5932" w:rsidP="00D54DEE" w:rsidRDefault="003D09EE" w14:paraId="17108F40" w14:textId="77777777">
                <w:pPr>
                  <w:contextualSpacing/>
                  <w:rPr>
                    <w:sz w:val="18"/>
                    <w:szCs w:val="18"/>
                    <w:lang w:val="da-DK"/>
                  </w:rPr>
                </w:pPr>
                <w:proofErr w:type="spellStart"/>
                <w:r w:rsidRPr="003D09EE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5E5932" w:rsidP="00D54DEE" w:rsidRDefault="005E5932" w14:paraId="71544345" w14:textId="77777777">
            <w:pPr>
              <w:contextualSpacing/>
              <w:rPr>
                <w:lang w:val="da-DK"/>
              </w:rPr>
            </w:pPr>
          </w:p>
        </w:tc>
      </w:tr>
      <w:tr w:rsidRPr="00FD3C3E" w:rsidR="005E5932" w:rsidTr="00772EA7" w14:paraId="0CD5BAD8" w14:textId="77777777">
        <w:sdt>
          <w:sdtPr>
            <w:id w:val="-73785763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CC217693-9BEA-4CEF-A330-CC0105C2D507}" w16sdtdh:storeItemChecksum="fv+/Nw=="/>
          </w:sdtPr>
          <w:sdtContent>
            <w:tc>
              <w:tcPr>
                <w:tcW w:w="2549" w:type="dxa"/>
              </w:tcPr>
              <w:p w:rsidRPr="005E5932" w:rsidR="005E5932" w:rsidP="00D54DEE" w:rsidRDefault="00FF796F" w14:paraId="12ABF1D3" w14:textId="03561CCC">
                <w:pPr>
                  <w:contextualSpacing/>
                </w:pPr>
                <w:proofErr w:type="spellStart"/>
                <w:r>
                  <w:t>ShippingAgentCode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id w:val="-144599933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CC217693-9BEA-4CEF-A330-CC0105C2D507}" w16sdtdh:storeItemChecksum="fv+/Nw=="/>
          </w:sdtPr>
          <w:sdtContent>
            <w:tc>
              <w:tcPr>
                <w:tcW w:w="2549" w:type="dxa"/>
              </w:tcPr>
              <w:p w:rsidRPr="003D09EE" w:rsidR="005E5932" w:rsidP="00D54DEE" w:rsidRDefault="00FF796F" w14:paraId="6968EF3C" w14:textId="5B1F5F5D">
                <w:pPr>
                  <w:contextualSpacing/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-36514343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CC217693-9BEA-4CEF-A330-CC0105C2D507}"/>
            <w:text/>
          </w:sdtPr>
          <w:sdtContent>
            <w:tc>
              <w:tcPr>
                <w:tcW w:w="2549" w:type="dxa"/>
              </w:tcPr>
              <w:p w:rsidRPr="003D09EE" w:rsidR="005E5932" w:rsidP="00D54DEE" w:rsidRDefault="003D09EE" w14:paraId="79AECADA" w14:textId="77777777">
                <w:pPr>
                  <w:contextualSpacing/>
                  <w:rPr>
                    <w:lang w:val="da-DK"/>
                  </w:rPr>
                </w:pPr>
                <w:proofErr w:type="spellStart"/>
                <w:r w:rsidRPr="003D09EE">
                  <w:t>JobNo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5E5932" w:rsidP="00D54DEE" w:rsidRDefault="005E5932" w14:paraId="41A90947" w14:textId="77777777">
            <w:pPr>
              <w:contextualSpacing/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-1055850245"/>
        <w15:dataBinding w:prefixMappings="xmlns:ns0='urn:microsoft-dynamics-nav/reports/Standard_Sales_Invoice/1306/' " w:xpath="/ns0:NavWordReportXmlPart[1]/ns0:Header[1]/ns0:WorkDescriptionLines" w:storeItemID="{CC217693-9BEA-4CEF-A330-CC0105C2D507}"/>
        <w15:repeatingSection/>
      </w:sdtPr>
      <w:sdtContent>
        <w:sdt>
          <w:sdtPr>
            <w:id w:val="-157295813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1563208796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CC217693-9BEA-4CEF-A330-CC0105C2D507}"/>
                <w:text/>
              </w:sdtPr>
              <w:sdtContent>
                <w:p w:rsidR="00D54DEE" w:rsidP="00FF796F" w:rsidRDefault="003E0827" w14:paraId="7E6D9FF8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206" w:type="dxa"/>
        <w:jc w:val="right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567"/>
        <w:gridCol w:w="1134"/>
        <w:gridCol w:w="2349"/>
        <w:gridCol w:w="1080"/>
        <w:gridCol w:w="810"/>
        <w:gridCol w:w="630"/>
        <w:gridCol w:w="1080"/>
        <w:gridCol w:w="630"/>
        <w:gridCol w:w="720"/>
        <w:gridCol w:w="1206"/>
      </w:tblGrid>
      <w:tr w:rsidRPr="00DB3913" w:rsidR="003D09EE" w:rsidTr="00697873" w14:paraId="628011FC" w14:textId="77777777">
        <w:trPr>
          <w:trHeight w:val="546"/>
          <w:jc w:val="right"/>
        </w:trPr>
        <w:sdt>
          <w:sdtPr>
            <w:alias w:val="#Nav: /Header/Line/JobTaskNo_Lbl"/>
            <w:tag w:val="#Nav: Standard_Sales_Invoice/1306"/>
            <w:id w:val="-1201854231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TaskNo_Lbl[1]" w:storeItemID="{CC217693-9BEA-4CEF-A330-CC0105C2D507}"/>
            <w:text/>
          </w:sdtPr>
          <w:sdtContent>
            <w:tc>
              <w:tcPr>
                <w:tcW w:w="567" w:type="dxa"/>
                <w:tcBorders>
                  <w:bottom w:val="single" w:color="auto" w:sz="4" w:space="0"/>
                </w:tcBorders>
                <w:vAlign w:val="bottom"/>
              </w:tcPr>
              <w:p w:rsidR="003D09EE" w:rsidP="006E0C6D" w:rsidRDefault="003D09EE" w14:paraId="4E9EF371" w14:textId="77777777">
                <w:pPr>
                  <w:pStyle w:val="Ttulo1"/>
                </w:pPr>
                <w:proofErr w:type="spellStart"/>
                <w:r>
                  <w:t>JobTaskNo_Lbl</w:t>
                </w:r>
                <w:proofErr w:type="spellEnd"/>
              </w:p>
            </w:tc>
          </w:sdtContent>
        </w:sdt>
        <w:sdt>
          <w:sdtPr>
            <w:alias w:val="#Nav: /Header/Line/ItemNo_Line_Lbl"/>
            <w:tag w:val="#Nav: Standard_Sales_Invoice/1306"/>
            <w:id w:val="771446451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ItemNo_Line_Lbl[1]" w:storeItemID="{CC217693-9BEA-4CEF-A330-CC0105C2D507}"/>
            <w:text/>
          </w:sdtPr>
          <w:sdtContent>
            <w:tc>
              <w:tcPr>
                <w:tcW w:w="1134" w:type="dxa"/>
                <w:tcBorders>
                  <w:bottom w:val="single" w:color="auto" w:sz="4" w:space="0"/>
                </w:tcBorders>
                <w:vAlign w:val="bottom"/>
              </w:tcPr>
              <w:p w:rsidRPr="00DB3913" w:rsidR="003D09EE" w:rsidP="00D54DEE" w:rsidRDefault="003D09EE" w14:paraId="42EE03C0" w14:textId="77777777">
                <w:pPr>
                  <w:pStyle w:val="Ttulo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Description_Line_Lbl[1]" w:storeItemID="{CC217693-9BEA-4CEF-A330-CC0105C2D507}"/>
            <w:text/>
          </w:sdtPr>
          <w:sdtContent>
            <w:tc>
              <w:tcPr>
                <w:tcW w:w="2349" w:type="dxa"/>
                <w:tcBorders>
                  <w:bottom w:val="single" w:color="auto" w:sz="4" w:space="0"/>
                </w:tcBorders>
                <w:vAlign w:val="bottom"/>
              </w:tcPr>
              <w:p w:rsidRPr="00DB3913" w:rsidR="003D09EE" w:rsidP="00D54DEE" w:rsidRDefault="003D09EE" w14:paraId="4012C473" w14:textId="77777777">
                <w:pPr>
                  <w:pStyle w:val="Ttulo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ShipmentDate_Line_Lbl[1]" w:storeItemID="{CC217693-9BEA-4CEF-A330-CC0105C2D507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Pr="00DB3913" w:rsidR="003D09EE" w:rsidP="00D54DEE" w:rsidRDefault="003D09EE" w14:paraId="2B07589B" w14:textId="77777777">
                <w:pPr>
                  <w:pStyle w:val="Ttulo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Quantity_Line_Lbl[1]" w:storeItemID="{CC217693-9BEA-4CEF-A330-CC0105C2D507}"/>
            <w:text/>
          </w:sdtPr>
          <w:sdtContent>
            <w:tc>
              <w:tcPr>
                <w:tcW w:w="810" w:type="dxa"/>
                <w:tcBorders>
                  <w:bottom w:val="single" w:color="auto" w:sz="4" w:space="0"/>
                </w:tcBorders>
                <w:vAlign w:val="bottom"/>
              </w:tcPr>
              <w:p w:rsidRPr="00DB3913" w:rsidR="003D09EE" w:rsidP="00D54DEE" w:rsidRDefault="003D09EE" w14:paraId="53DEEA34" w14:textId="77777777">
                <w:pPr>
                  <w:pStyle w:val="Ttulo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30" w:type="dxa"/>
            <w:tcBorders>
              <w:bottom w:val="single" w:color="auto" w:sz="4" w:space="0"/>
            </w:tcBorders>
            <w:vAlign w:val="bottom"/>
          </w:tcPr>
          <w:p w:rsidRPr="00DB3913" w:rsidR="003D09EE" w:rsidP="00D54DEE" w:rsidRDefault="003D09EE" w14:paraId="29CBBA10" w14:textId="77777777">
            <w:pPr>
              <w:pStyle w:val="Ttulo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UnitPrice_Lbl[1]" w:storeItemID="{CC217693-9BEA-4CEF-A330-CC0105C2D507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Pr="00DB3913" w:rsidR="003D09EE" w:rsidP="00D54DEE" w:rsidRDefault="003D09EE" w14:paraId="07ADC43E" w14:textId="77777777">
                <w:pPr>
                  <w:pStyle w:val="Ttulo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30" w:type="dxa"/>
            <w:tcBorders>
              <w:bottom w:val="single" w:color="auto" w:sz="4" w:space="0"/>
            </w:tcBorders>
            <w:vAlign w:val="bottom"/>
          </w:tcPr>
          <w:p w:rsidRPr="00DB3913" w:rsidR="003D09EE" w:rsidP="00D54DEE" w:rsidRDefault="003D09EE" w14:paraId="304E3C7E" w14:textId="77777777">
            <w:pPr>
              <w:pStyle w:val="Ttulo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VATPct_Line_Lbl[1]" w:storeItemID="{CC217693-9BEA-4CEF-A330-CC0105C2D507}"/>
            <w:text/>
          </w:sdtPr>
          <w:sdtContent>
            <w:tc>
              <w:tcPr>
                <w:tcW w:w="720" w:type="dxa"/>
                <w:tcBorders>
                  <w:bottom w:val="single" w:color="auto" w:sz="4" w:space="0"/>
                </w:tcBorders>
                <w:vAlign w:val="bottom"/>
              </w:tcPr>
              <w:p w:rsidRPr="00DB3913" w:rsidR="003D09EE" w:rsidP="00D54DEE" w:rsidRDefault="003D09EE" w14:paraId="44736991" w14:textId="77777777">
                <w:pPr>
                  <w:pStyle w:val="Ttulo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LineAmount_Line_Lbl[1]" w:storeItemID="{CC217693-9BEA-4CEF-A330-CC0105C2D507}"/>
            <w:text/>
          </w:sdtPr>
          <w:sdtContent>
            <w:tc>
              <w:tcPr>
                <w:tcW w:w="1206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3D09EE" w:rsidP="00D54DEE" w:rsidRDefault="003D09EE" w14:paraId="1AA5B792" w14:textId="77777777">
                <w:pPr>
                  <w:pStyle w:val="Ttulo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3D09EE" w:rsidTr="00697873" w14:paraId="68D6C360" w14:textId="77777777">
        <w:trPr>
          <w:trHeight w:val="182"/>
          <w:jc w:val="right"/>
        </w:trPr>
        <w:tc>
          <w:tcPr>
            <w:tcW w:w="567" w:type="dxa"/>
            <w:tcBorders>
              <w:top w:val="single" w:color="auto" w:sz="4" w:space="0"/>
            </w:tcBorders>
          </w:tcPr>
          <w:p w:rsidRPr="00FD3C3E" w:rsidR="003D09EE" w:rsidP="00772EA7" w:rsidRDefault="003D09EE" w14:paraId="663EE85B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FD3C3E" w:rsidR="003D09EE" w:rsidP="00772EA7" w:rsidRDefault="003D09EE" w14:paraId="1664D5E9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9" w:type="dxa"/>
            <w:tcBorders>
              <w:top w:val="single" w:color="auto" w:sz="4" w:space="0"/>
            </w:tcBorders>
          </w:tcPr>
          <w:p w:rsidRPr="00FD3C3E" w:rsidR="003D09EE" w:rsidP="00772EA7" w:rsidRDefault="003D09EE" w14:paraId="356EFFD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</w:tcBorders>
          </w:tcPr>
          <w:p w:rsidRPr="00FD3C3E" w:rsidR="003D09EE" w:rsidP="00772EA7" w:rsidRDefault="003D09EE" w14:paraId="7E5AD8A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color="auto" w:sz="4" w:space="0"/>
            </w:tcBorders>
          </w:tcPr>
          <w:p w:rsidRPr="00FD3C3E" w:rsidR="003D09EE" w:rsidP="00772EA7" w:rsidRDefault="003D09EE" w14:paraId="7E35E21E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auto" w:sz="4" w:space="0"/>
            </w:tcBorders>
          </w:tcPr>
          <w:p w:rsidRPr="00FD3C3E" w:rsidR="003D09EE" w:rsidP="00772EA7" w:rsidRDefault="003D09EE" w14:paraId="7430914E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</w:tcBorders>
          </w:tcPr>
          <w:p w:rsidRPr="00FD3C3E" w:rsidR="003D09EE" w:rsidP="00772EA7" w:rsidRDefault="003D09EE" w14:paraId="064359A5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auto" w:sz="4" w:space="0"/>
            </w:tcBorders>
          </w:tcPr>
          <w:p w:rsidRPr="00FD3C3E" w:rsidR="003D09EE" w:rsidP="00772EA7" w:rsidRDefault="003D09EE" w14:paraId="60D2CF9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color="auto" w:sz="4" w:space="0"/>
            </w:tcBorders>
          </w:tcPr>
          <w:p w:rsidRPr="00FD3C3E" w:rsidR="003D09EE" w:rsidP="00772EA7" w:rsidRDefault="003D09EE" w14:paraId="12733DC9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06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3D09EE" w:rsidP="00772EA7" w:rsidRDefault="003D09EE" w14:paraId="6A15FEA4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CC217693-9BEA-4CEF-A330-CC0105C2D50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6485034F1DB648FDAC82378C2FB8F430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3D09EE" w:rsidR="003D09EE" w:rsidTr="00697873" w14:paraId="6057D647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JobTaskNo"/>
                    <w:tag w:val="#Nav: Standard_Sales_Invoice/1306"/>
                    <w:id w:val="-1121609626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JobTaskNo[1]" w:storeItemID="{CC217693-9BEA-4CEF-A330-CC0105C2D507}"/>
                    <w:text/>
                  </w:sdtPr>
                  <w:sdtEndPr>
                    <w:rPr>
                      <w:b w:val="0"/>
                    </w:rPr>
                  </w:sdtEndPr>
                  <w:sdtContent>
                    <w:tc>
                      <w:tcPr>
                        <w:tcW w:w="567" w:type="dxa"/>
                      </w:tcPr>
                      <w:p w:rsidRPr="003D09EE" w:rsidR="003D09EE" w:rsidP="00FF796F" w:rsidRDefault="003D09EE" w14:paraId="12122600" w14:textId="77777777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 w:rsidRPr="003D09EE">
                          <w:rPr>
                            <w:bCs/>
                            <w:sz w:val="18"/>
                            <w:szCs w:val="18"/>
                          </w:rPr>
                          <w:t>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1923E466E399446BB3636E4EB4B5C327"/>
                    </w:placeholder>
                    <w:dataBinding w:prefixMappings="xmlns:ns0='urn:microsoft-dynamics-nav/reports/Standard_Sales_Invoice/1306/'" w:xpath="/ns0:NavWordReportXmlPart[1]/ns0:Header[1]/ns0:Line[1]/ns0:ItemNo_Line[1]" w:storeItemID="{CC217693-9BEA-4CEF-A330-CC0105C2D507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1134" w:type="dxa"/>
                      </w:tcPr>
                      <w:p w:rsidRPr="003D09EE" w:rsidR="003D09EE" w:rsidP="00FF796F" w:rsidRDefault="003D09EE" w14:paraId="5D48859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68E895E6AA0547DA9373E3368C2DE172"/>
                    </w:placeholder>
                    <w:dataBinding w:prefixMappings="xmlns:ns0='urn:microsoft-dynamics-nav/reports/Standard_Sales_Invoice/1306/'" w:xpath="/ns0:NavWordReportXmlPart[1]/ns0:Header[1]/ns0:Line[1]/ns0:Description_Line[1]" w:storeItemID="{CC217693-9BEA-4CEF-A330-CC0105C2D507}"/>
                    <w:text/>
                  </w:sdtPr>
                  <w:sdtContent>
                    <w:tc>
                      <w:tcPr>
                        <w:tcW w:w="2349" w:type="dxa"/>
                      </w:tcPr>
                      <w:p w:rsidRPr="003D09EE" w:rsidR="003D09EE" w:rsidP="00FF796F" w:rsidRDefault="003D09EE" w14:paraId="423A0FE1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highlight w:val="green"/>
                    </w:rPr>
                    <w:alias w:val="#Nav: /Header/Line/Course_Edition"/>
                    <w:tag w:val="#Nav: Standard_Sales_Invoice/1306"/>
                    <w:id w:val="223189048"/>
                    <w:placeholder>
                      <w:docPart w:val="B2FC5E08E8CB45F0A0CADFF68226C667"/>
                    </w:placeholder>
                    <w:dataBinding w:prefixMappings="xmlns:ns0='urn:microsoft-dynamics-nav/reports/Standard_Sales_Invoice/1306/' " w:xpath="/ns0:NavWordReportXmlPart[1]/ns0:Header[1]/ns0:Line[1]/ns0:Course_Edition[1]" w:storeItemID="{CC217693-9BEA-4CEF-A330-CC0105C2D507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FF796F" w:rsidR="003D09EE" w:rsidP="00FF796F" w:rsidRDefault="00FF796F" w14:paraId="488007A6" w14:textId="21530BD3">
                        <w:pPr>
                          <w:rPr>
                            <w:sz w:val="18"/>
                            <w:szCs w:val="18"/>
                            <w:highlight w:val="green"/>
                          </w:rPr>
                        </w:pPr>
                        <w:proofErr w:type="spellStart"/>
                        <w:r w:rsidRPr="00FF796F">
                          <w:rPr>
                            <w:sz w:val="18"/>
                            <w:szCs w:val="18"/>
                            <w:highlight w:val="green"/>
                          </w:rPr>
                          <w:t>Course_Edition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1DB6974B270A44ECBE1D62634A43DB75"/>
                    </w:placeholder>
                    <w:dataBinding w:prefixMappings="xmlns:ns0='urn:microsoft-dynamics-nav/reports/Standard_Sales_Invoice/1306/'" w:xpath="/ns0:NavWordReportXmlPart[1]/ns0:Header[1]/ns0:Line[1]/ns0:Quantity_Line[1]" w:storeItemID="{CC217693-9BEA-4CEF-A330-CC0105C2D507}"/>
                    <w:text/>
                  </w:sdtPr>
                  <w:sdtContent>
                    <w:tc>
                      <w:tcPr>
                        <w:tcW w:w="810" w:type="dxa"/>
                      </w:tcPr>
                      <w:p w:rsidRPr="003D09EE" w:rsidR="003D09EE" w:rsidP="00FF796F" w:rsidRDefault="003D09EE" w14:paraId="72B24E2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D06AB1E792BD4F5CA8BE2C239CCC037D"/>
                    </w:placeholder>
                    <w:dataBinding w:prefixMappings="xmlns:ns0='urn:microsoft-dynamics-nav/reports/Standard_Sales_Invoice/1306/'" w:xpath="/ns0:NavWordReportXmlPart[1]/ns0:Header[1]/ns0:Line[1]/ns0:UnitOfMeasure[1]" w:storeItemID="{CC217693-9BEA-4CEF-A330-CC0105C2D507}"/>
                    <w:text/>
                  </w:sdtPr>
                  <w:sdtContent>
                    <w:tc>
                      <w:tcPr>
                        <w:tcW w:w="630" w:type="dxa"/>
                      </w:tcPr>
                      <w:p w:rsidRPr="003D09EE" w:rsidR="003D09EE" w:rsidP="00FF796F" w:rsidRDefault="003D09EE" w14:paraId="3D6C5E9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7A9CDC52F6CA472B97EC25BBC6EADE5E"/>
                    </w:placeholder>
                    <w:dataBinding w:prefixMappings="xmlns:ns0='urn:microsoft-dynamics-nav/reports/Standard_Sales_Invoice/1306/'" w:xpath="/ns0:NavWordReportXmlPart[1]/ns0:Header[1]/ns0:Line[1]/ns0:UnitPrice[1]" w:storeItemID="{CC217693-9BEA-4CEF-A330-CC0105C2D507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3D09EE" w:rsidR="003D09EE" w:rsidP="00FF796F" w:rsidRDefault="003D09EE" w14:paraId="0175CAF5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0DF635FB146947E5BCCAEB1584876041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CC217693-9BEA-4CEF-A330-CC0105C2D507}"/>
                    <w:text/>
                  </w:sdtPr>
                  <w:sdtContent>
                    <w:tc>
                      <w:tcPr>
                        <w:tcW w:w="630" w:type="dxa"/>
                      </w:tcPr>
                      <w:p w:rsidRPr="003D09EE" w:rsidR="003D09EE" w:rsidP="00FF796F" w:rsidRDefault="003D09EE" w14:paraId="1EF7D566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F64FAD31429240DC839F798BE613E1A2"/>
                    </w:placeholder>
                    <w:dataBinding w:prefixMappings="xmlns:ns0='urn:microsoft-dynamics-nav/reports/Standard_Sales_Invoice/1306/'" w:xpath="/ns0:NavWordReportXmlPart[1]/ns0:Header[1]/ns0:Line[1]/ns0:VATPct_Line[1]" w:storeItemID="{CC217693-9BEA-4CEF-A330-CC0105C2D507}"/>
                    <w:text/>
                  </w:sdtPr>
                  <w:sdtContent>
                    <w:tc>
                      <w:tcPr>
                        <w:tcW w:w="720" w:type="dxa"/>
                      </w:tcPr>
                      <w:p w:rsidRPr="003D09EE" w:rsidR="003D09EE" w:rsidP="00FF796F" w:rsidRDefault="003D09EE" w14:paraId="24C26CF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7C6A0AB2D17E40CE982146A6DA636AFC"/>
                    </w:placeholder>
                    <w:dataBinding w:prefixMappings="xmlns:ns0='urn:microsoft-dynamics-nav/reports/Standard_Sales_Invoice/1306/'" w:xpath="/ns0:NavWordReportXmlPart[1]/ns0:Header[1]/ns0:Line[1]/ns0:LineAmount_Line[1]" w:storeItemID="{CC217693-9BEA-4CEF-A330-CC0105C2D507}"/>
                    <w:text/>
                  </w:sdtPr>
                  <w:sdtContent>
                    <w:tc>
                      <w:tcPr>
                        <w:tcW w:w="1206" w:type="dxa"/>
                        <w:tcMar>
                          <w:right w:w="0" w:type="dxa"/>
                        </w:tcMar>
                      </w:tcPr>
                      <w:p w:rsidRPr="003D09EE" w:rsidR="003D09EE" w:rsidP="00FF796F" w:rsidRDefault="003D09EE" w14:paraId="51DB2CF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D09EE" w:rsidTr="00697873" w14:paraId="6CEDD18C" w14:textId="77777777">
        <w:trPr>
          <w:trHeight w:val="227"/>
          <w:jc w:val="right"/>
        </w:trPr>
        <w:tc>
          <w:tcPr>
            <w:tcW w:w="567" w:type="dxa"/>
          </w:tcPr>
          <w:p w:rsidRPr="00FD3C3E" w:rsidR="003D09EE" w:rsidP="00D54DEE" w:rsidRDefault="003D09EE" w14:paraId="24C45748" w14:textId="77777777">
            <w:pPr>
              <w:pStyle w:val="Sinespaciado"/>
            </w:pPr>
          </w:p>
        </w:tc>
        <w:tc>
          <w:tcPr>
            <w:tcW w:w="1134" w:type="dxa"/>
          </w:tcPr>
          <w:p w:rsidRPr="00FD3C3E" w:rsidR="003D09EE" w:rsidP="00D54DEE" w:rsidRDefault="003D09EE" w14:paraId="1B5537CE" w14:textId="77777777">
            <w:pPr>
              <w:pStyle w:val="Sinespaciado"/>
            </w:pPr>
          </w:p>
        </w:tc>
        <w:tc>
          <w:tcPr>
            <w:tcW w:w="2349" w:type="dxa"/>
          </w:tcPr>
          <w:p w:rsidRPr="00FD3C3E" w:rsidR="003D09EE" w:rsidP="00D54DEE" w:rsidRDefault="003D09EE" w14:paraId="2F4A9ABA" w14:textId="77777777">
            <w:pPr>
              <w:pStyle w:val="Sinespaciado"/>
            </w:pPr>
          </w:p>
        </w:tc>
        <w:tc>
          <w:tcPr>
            <w:tcW w:w="1080" w:type="dxa"/>
          </w:tcPr>
          <w:p w:rsidRPr="00FD3C3E" w:rsidR="003D09EE" w:rsidP="00D54DEE" w:rsidRDefault="003D09EE" w14:paraId="5C1E9095" w14:textId="77777777">
            <w:pPr>
              <w:pStyle w:val="Sinespaciado"/>
            </w:pPr>
          </w:p>
        </w:tc>
        <w:tc>
          <w:tcPr>
            <w:tcW w:w="810" w:type="dxa"/>
          </w:tcPr>
          <w:p w:rsidRPr="00FD3C3E" w:rsidR="003D09EE" w:rsidP="00D54DEE" w:rsidRDefault="003D09EE" w14:paraId="1B9D9B1E" w14:textId="77777777">
            <w:pPr>
              <w:pStyle w:val="Sinespaciado"/>
            </w:pPr>
          </w:p>
        </w:tc>
        <w:tc>
          <w:tcPr>
            <w:tcW w:w="630" w:type="dxa"/>
          </w:tcPr>
          <w:p w:rsidRPr="00FD3C3E" w:rsidR="003D09EE" w:rsidP="00D54DEE" w:rsidRDefault="003D09EE" w14:paraId="08549276" w14:textId="77777777">
            <w:pPr>
              <w:pStyle w:val="Sinespaciado"/>
            </w:pPr>
          </w:p>
        </w:tc>
        <w:tc>
          <w:tcPr>
            <w:tcW w:w="1080" w:type="dxa"/>
          </w:tcPr>
          <w:p w:rsidRPr="00FD3C3E" w:rsidR="003D09EE" w:rsidP="00D54DEE" w:rsidRDefault="003D09EE" w14:paraId="2F837410" w14:textId="77777777">
            <w:pPr>
              <w:pStyle w:val="Sinespaciado"/>
            </w:pPr>
          </w:p>
        </w:tc>
        <w:tc>
          <w:tcPr>
            <w:tcW w:w="630" w:type="dxa"/>
          </w:tcPr>
          <w:p w:rsidRPr="00FD3C3E" w:rsidR="003D09EE" w:rsidP="00D54DEE" w:rsidRDefault="003D09EE" w14:paraId="61085051" w14:textId="77777777">
            <w:pPr>
              <w:pStyle w:val="Sinespaciado"/>
            </w:pPr>
          </w:p>
        </w:tc>
        <w:tc>
          <w:tcPr>
            <w:tcW w:w="720" w:type="dxa"/>
          </w:tcPr>
          <w:p w:rsidRPr="00FD3C3E" w:rsidR="003D09EE" w:rsidP="00D54DEE" w:rsidRDefault="003D09EE" w14:paraId="16FE30B5" w14:textId="77777777">
            <w:pPr>
              <w:pStyle w:val="Sinespaciado"/>
            </w:pPr>
          </w:p>
        </w:tc>
        <w:tc>
          <w:tcPr>
            <w:tcW w:w="1206" w:type="dxa"/>
            <w:tcMar>
              <w:right w:w="0" w:type="dxa"/>
            </w:tcMar>
          </w:tcPr>
          <w:p w:rsidRPr="00FD3C3E" w:rsidR="003D09EE" w:rsidP="00D54DEE" w:rsidRDefault="003D09EE" w14:paraId="309F5E35" w14:textId="77777777">
            <w:pPr>
              <w:pStyle w:val="Sinespaciado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 " w:xpath="/ns0:NavWordReportXmlPart[1]/ns0:Header[1]/ns0:ReportTotalsLine" w:storeItemID="{CC217693-9BEA-4CEF-A330-CC0105C2D50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6485034F1DB648FDAC82378C2FB8F430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3D09EE" w:rsidTr="00697873" w14:paraId="79287652" w14:textId="77777777">
                <w:trPr>
                  <w:trHeight w:val="227"/>
                  <w:jc w:val="right"/>
                </w:trPr>
                <w:tc>
                  <w:tcPr>
                    <w:tcW w:w="567" w:type="dxa"/>
                  </w:tcPr>
                  <w:p w:rsidR="003D09EE" w:rsidP="00D54DEE" w:rsidRDefault="003D09EE" w14:paraId="7A8CCDD5" w14:textId="77777777">
                    <w:pPr>
                      <w:pStyle w:val="Sinespaciado"/>
                      <w:rPr>
                        <w:b/>
                        <w:bCs/>
                      </w:rPr>
                    </w:pPr>
                  </w:p>
                </w:tc>
                <w:tc>
                  <w:tcPr>
                    <w:tcW w:w="1134" w:type="dxa"/>
                  </w:tcPr>
                  <w:p w:rsidRPr="00FD3C3E" w:rsidR="003D09EE" w:rsidP="00D54DEE" w:rsidRDefault="003D09EE" w14:paraId="06C16CD4" w14:textId="77777777">
                    <w:pPr>
                      <w:pStyle w:val="Sinespaciado"/>
                    </w:pPr>
                  </w:p>
                </w:tc>
                <w:tc>
                  <w:tcPr>
                    <w:tcW w:w="2349" w:type="dxa"/>
                  </w:tcPr>
                  <w:p w:rsidRPr="00FD3C3E" w:rsidR="003D09EE" w:rsidP="00D54DEE" w:rsidRDefault="003D09EE" w14:paraId="4578ABA6" w14:textId="77777777">
                    <w:pPr>
                      <w:pStyle w:val="Sinespaciado"/>
                    </w:pPr>
                  </w:p>
                </w:tc>
                <w:tc>
                  <w:tcPr>
                    <w:tcW w:w="1080" w:type="dxa"/>
                  </w:tcPr>
                  <w:p w:rsidRPr="00FD3C3E" w:rsidR="003D09EE" w:rsidP="00D54DEE" w:rsidRDefault="003D09EE" w14:paraId="415DE6B5" w14:textId="77777777">
                    <w:pPr>
                      <w:pStyle w:val="Sinespaciado"/>
                    </w:pPr>
                  </w:p>
                </w:tc>
                <w:tc>
                  <w:tcPr>
                    <w:tcW w:w="810" w:type="dxa"/>
                  </w:tcPr>
                  <w:p w:rsidRPr="00FD3C3E" w:rsidR="003D09EE" w:rsidP="00D54DEE" w:rsidRDefault="003D09EE" w14:paraId="4A687AB4" w14:textId="77777777">
                    <w:pPr>
                      <w:pStyle w:val="Sinespaciado"/>
                    </w:pPr>
                  </w:p>
                </w:tc>
                <w:tc>
                  <w:tcPr>
                    <w:tcW w:w="630" w:type="dxa"/>
                  </w:tcPr>
                  <w:p w:rsidRPr="00FD3C3E" w:rsidR="003D09EE" w:rsidP="00D54DEE" w:rsidRDefault="003D09EE" w14:paraId="25383A23" w14:textId="77777777">
                    <w:pPr>
                      <w:pStyle w:val="Sinespaciado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B2FC5E08E8CB45F0A0CADFF68226C667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CC217693-9BEA-4CEF-A330-CC0105C2D507}"/>
                    <w:text/>
                  </w:sdtPr>
                  <w:sdtContent>
                    <w:tc>
                      <w:tcPr>
                        <w:tcW w:w="2430" w:type="dxa"/>
                        <w:gridSpan w:val="3"/>
                      </w:tcPr>
                      <w:p w:rsidRPr="00FD3C3E" w:rsidR="003D09EE" w:rsidP="00FF796F" w:rsidRDefault="003D09EE" w14:paraId="791B1605" w14:textId="77777777">
                        <w:pPr>
                          <w:pStyle w:val="Sinespaciado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B2FC5E08E8CB45F0A0CADFF68226C667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CC217693-9BEA-4CEF-A330-CC0105C2D507}"/>
                    <w:text/>
                  </w:sdtPr>
                  <w:sdtContent>
                    <w:tc>
                      <w:tcPr>
                        <w:tcW w:w="1206" w:type="dxa"/>
                        <w:tcMar>
                          <w:right w:w="0" w:type="dxa"/>
                        </w:tcMar>
                      </w:tcPr>
                      <w:p w:rsidRPr="00FD3C3E" w:rsidR="003D09EE" w:rsidP="00FF796F" w:rsidRDefault="003D09EE" w14:paraId="1F28BEB2" w14:textId="77777777">
                        <w:pPr>
                          <w:pStyle w:val="Sinespaciado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D09EE" w:rsidTr="00697873" w14:paraId="378A9C70" w14:textId="77777777">
        <w:trPr>
          <w:trHeight w:val="113"/>
          <w:jc w:val="right"/>
        </w:trPr>
        <w:tc>
          <w:tcPr>
            <w:tcW w:w="567" w:type="dxa"/>
          </w:tcPr>
          <w:p w:rsidRPr="00FD3C3E" w:rsidR="003D09EE" w:rsidP="00D54DEE" w:rsidRDefault="003D09EE" w14:paraId="205028D1" w14:textId="77777777">
            <w:pPr>
              <w:pStyle w:val="Sinespaciado"/>
            </w:pPr>
          </w:p>
        </w:tc>
        <w:tc>
          <w:tcPr>
            <w:tcW w:w="1134" w:type="dxa"/>
          </w:tcPr>
          <w:p w:rsidRPr="00FD3C3E" w:rsidR="003D09EE" w:rsidP="00D54DEE" w:rsidRDefault="003D09EE" w14:paraId="3E3AABAC" w14:textId="77777777">
            <w:pPr>
              <w:pStyle w:val="Sinespaciado"/>
            </w:pPr>
          </w:p>
        </w:tc>
        <w:tc>
          <w:tcPr>
            <w:tcW w:w="2349" w:type="dxa"/>
          </w:tcPr>
          <w:p w:rsidRPr="00FD3C3E" w:rsidR="003D09EE" w:rsidP="00D54DEE" w:rsidRDefault="003D09EE" w14:paraId="6BD8C5D7" w14:textId="77777777">
            <w:pPr>
              <w:pStyle w:val="Sinespaciado"/>
            </w:pPr>
          </w:p>
        </w:tc>
        <w:tc>
          <w:tcPr>
            <w:tcW w:w="1080" w:type="dxa"/>
          </w:tcPr>
          <w:p w:rsidRPr="00FD3C3E" w:rsidR="003D09EE" w:rsidP="00D54DEE" w:rsidRDefault="003D09EE" w14:paraId="762AB992" w14:textId="77777777">
            <w:pPr>
              <w:pStyle w:val="Sinespaciado"/>
            </w:pPr>
          </w:p>
        </w:tc>
        <w:tc>
          <w:tcPr>
            <w:tcW w:w="810" w:type="dxa"/>
          </w:tcPr>
          <w:p w:rsidRPr="00FD3C3E" w:rsidR="003D09EE" w:rsidP="00D54DEE" w:rsidRDefault="003D09EE" w14:paraId="601E089A" w14:textId="77777777">
            <w:pPr>
              <w:pStyle w:val="Sinespaciado"/>
            </w:pPr>
          </w:p>
        </w:tc>
        <w:tc>
          <w:tcPr>
            <w:tcW w:w="630" w:type="dxa"/>
          </w:tcPr>
          <w:p w:rsidRPr="00FD3C3E" w:rsidR="003D09EE" w:rsidP="00D54DEE" w:rsidRDefault="003D09EE" w14:paraId="7B3CF1CE" w14:textId="77777777">
            <w:pPr>
              <w:pStyle w:val="Sinespaciado"/>
            </w:pPr>
          </w:p>
        </w:tc>
        <w:tc>
          <w:tcPr>
            <w:tcW w:w="2430" w:type="dxa"/>
            <w:gridSpan w:val="3"/>
          </w:tcPr>
          <w:p w:rsidRPr="00FD3C3E" w:rsidR="003D09EE" w:rsidP="00D54DEE" w:rsidRDefault="003D09EE" w14:paraId="6C156152" w14:textId="77777777">
            <w:pPr>
              <w:pStyle w:val="Sinespaciado"/>
            </w:pPr>
          </w:p>
        </w:tc>
        <w:tc>
          <w:tcPr>
            <w:tcW w:w="1206" w:type="dxa"/>
            <w:tcMar>
              <w:right w:w="0" w:type="dxa"/>
            </w:tcMar>
          </w:tcPr>
          <w:p w:rsidRPr="00FD3C3E" w:rsidR="003D09EE" w:rsidP="00D54DEE" w:rsidRDefault="003D09EE" w14:paraId="0B437FCD" w14:textId="77777777">
            <w:pPr>
              <w:pStyle w:val="Sinespaciado"/>
            </w:pPr>
          </w:p>
        </w:tc>
      </w:tr>
      <w:tr w:rsidRPr="00FD3C3E" w:rsidR="003D09EE" w:rsidTr="00697873" w14:paraId="25F8782D" w14:textId="77777777">
        <w:trPr>
          <w:trHeight w:val="227"/>
          <w:jc w:val="right"/>
        </w:trPr>
        <w:tc>
          <w:tcPr>
            <w:tcW w:w="567" w:type="dxa"/>
          </w:tcPr>
          <w:p w:rsidRPr="00FD3C3E" w:rsidR="003D09EE" w:rsidP="00D54DEE" w:rsidRDefault="003D09EE" w14:paraId="5BA03AAB" w14:textId="77777777">
            <w:pPr>
              <w:pStyle w:val="Sinespaciado"/>
            </w:pPr>
          </w:p>
        </w:tc>
        <w:tc>
          <w:tcPr>
            <w:tcW w:w="1134" w:type="dxa"/>
          </w:tcPr>
          <w:p w:rsidRPr="00FD3C3E" w:rsidR="003D09EE" w:rsidP="00D54DEE" w:rsidRDefault="003D09EE" w14:paraId="2CF7A4FD" w14:textId="77777777">
            <w:pPr>
              <w:pStyle w:val="Sinespaciado"/>
            </w:pPr>
          </w:p>
        </w:tc>
        <w:tc>
          <w:tcPr>
            <w:tcW w:w="2349" w:type="dxa"/>
          </w:tcPr>
          <w:p w:rsidRPr="00FD3C3E" w:rsidR="003D09EE" w:rsidP="00D54DEE" w:rsidRDefault="003D09EE" w14:paraId="338142D8" w14:textId="77777777">
            <w:pPr>
              <w:pStyle w:val="Sinespaciado"/>
            </w:pPr>
          </w:p>
        </w:tc>
        <w:tc>
          <w:tcPr>
            <w:tcW w:w="1080" w:type="dxa"/>
          </w:tcPr>
          <w:p w:rsidRPr="00FD3C3E" w:rsidR="003D09EE" w:rsidP="00D54DEE" w:rsidRDefault="003D09EE" w14:paraId="00EE3682" w14:textId="77777777">
            <w:pPr>
              <w:pStyle w:val="Sinespaciado"/>
            </w:pPr>
          </w:p>
        </w:tc>
        <w:tc>
          <w:tcPr>
            <w:tcW w:w="810" w:type="dxa"/>
          </w:tcPr>
          <w:p w:rsidRPr="00FD3C3E" w:rsidR="003D09EE" w:rsidP="00D54DEE" w:rsidRDefault="003D09EE" w14:paraId="4DADCB21" w14:textId="77777777">
            <w:pPr>
              <w:pStyle w:val="Sinespaciado"/>
            </w:pPr>
          </w:p>
        </w:tc>
        <w:tc>
          <w:tcPr>
            <w:tcW w:w="630" w:type="dxa"/>
          </w:tcPr>
          <w:p w:rsidRPr="00FD3C3E" w:rsidR="003D09EE" w:rsidP="00D54DEE" w:rsidRDefault="003D09EE" w14:paraId="1F5689C8" w14:textId="77777777">
            <w:pPr>
              <w:pStyle w:val="Sinespaciado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-207857895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CC217693-9BEA-4CEF-A330-CC0105C2D507}"/>
            <w:text/>
          </w:sdtPr>
          <w:sdtContent>
            <w:tc>
              <w:tcPr>
                <w:tcW w:w="2430" w:type="dxa"/>
                <w:gridSpan w:val="3"/>
                <w:tcBorders>
                  <w:bottom w:val="single" w:color="auto" w:sz="4" w:space="0"/>
                </w:tcBorders>
              </w:tcPr>
              <w:p w:rsidRPr="00FD3C3E" w:rsidR="003D09EE" w:rsidP="00D54DEE" w:rsidRDefault="002F6650" w14:paraId="55F085F6" w14:textId="77777777">
                <w:pPr>
                  <w:pStyle w:val="Sinespaciado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-77478757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CC217693-9BEA-4CEF-A330-CC0105C2D507}"/>
            <w:text/>
          </w:sdtPr>
          <w:sdtContent>
            <w:tc>
              <w:tcPr>
                <w:tcW w:w="1206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3D09EE" w:rsidP="00D54DEE" w:rsidRDefault="002F6650" w14:paraId="07501313" w14:textId="77777777">
                <w:pPr>
                  <w:pStyle w:val="Sinespaciado"/>
                  <w:jc w:val="right"/>
                  <w:rPr>
                    <w:b/>
                  </w:rPr>
                </w:pPr>
                <w:r>
                  <w:rPr>
                    <w:b/>
                  </w:rPr>
                  <w:t>TotalAmountExclInclVAT</w:t>
                </w:r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-1772698900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CC217693-9BEA-4CEF-A330-CC0105C2D507}"/>
        <w:text/>
      </w:sdtPr>
      <w:sdtContent>
        <w:p w:rsidRPr="004457E8" w:rsidR="00D54DEE" w:rsidP="004457E8" w:rsidRDefault="004457E8" w14:paraId="482719A2" w14:textId="77777777">
          <w:pPr>
            <w:keepNext/>
            <w:spacing w:before="60" w:after="60"/>
            <w:jc w:val="right"/>
            <w:rPr>
              <w:b/>
            </w:rPr>
          </w:pPr>
          <w:r w:rsidRPr="004457E8">
            <w:rPr>
              <w:b/>
              <w:lang w:val="da-DK"/>
            </w:rPr>
            <w:t>RemainingAmountText</w:t>
          </w:r>
        </w:p>
      </w:sdtContent>
    </w:sdt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5386"/>
        <w:gridCol w:w="2258"/>
      </w:tblGrid>
      <w:tr w:rsidR="008A08BD" w:rsidTr="000929E0" w14:paraId="736C5F81" w14:textId="77777777">
        <w:trPr>
          <w:trHeight w:val="255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/1306"/>
            <w:id w:val="1875570075"/>
            <w:placeholder>
              <w:docPart w:val="E612FF4F916842628604411BBE0CD4ED"/>
            </w:placeholder>
            <w:dataBinding w:prefixMappings="xmlns:ns0='urn:microsoft-dynamics-nav/reports/Standard_Sales_Invoice/1306/'" w:xpath="/ns0:NavWordReportXmlPart[1]/ns0:Header[1]/ns0:VATClauses_Lbl[1]" w:storeItemID="{CC217693-9BEA-4CEF-A330-CC0105C2D507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8A08BD" w:rsidP="000929E0" w:rsidRDefault="008A08BD" w14:paraId="1F0F3A0A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8A08BD" w:rsidP="000929E0" w:rsidRDefault="008A08BD" w14:paraId="26325179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8A08BD" w:rsidTr="00775F3F" w14:paraId="205D8E2F" w14:textId="77777777">
        <w:trPr>
          <w:trHeight w:val="255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/1306"/>
            <w:id w:val="-853264483"/>
            <w:placeholder>
              <w:docPart w:val="EE16EE375C8F414EA5C37119D03A7785"/>
            </w:placeholder>
            <w:dataBinding w:prefixMappings="xmlns:ns0='urn:microsoft-dynamics-nav/reports/Standard_Sales_Invoice/1306/'" w:xpath="/ns0:NavWordReportXmlPart[1]/ns0:Header[1]/ns0:VATIdentifier_Lbl[1]" w:storeItemID="{CC217693-9BEA-4CEF-A330-CC0105C2D507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8A08BD" w:rsidP="000929E0" w:rsidRDefault="008A08BD" w14:paraId="1F98BBD2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8A08BD" w:rsidP="000929E0" w:rsidRDefault="008A08BD" w14:paraId="416A26C1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  <w:szCs w:val="18"/>
            <w:lang w:val="da-DK"/>
          </w:rPr>
          <w:alias w:val="#Nav: /Header/VATClauseLine"/>
          <w:tag w:val="#Nav: Standard_Sales_Invoice/1306"/>
          <w:id w:val="-1431968909"/>
          <w15:dataBinding w:prefixMappings="xmlns:ns0='urn:microsoft-dynamics-nav/reports/Standard_Sales_Invoice/1306/' " w:xpath="/ns0:NavWordReportXmlPart[1]/ns0:Header[1]/ns0:VATClauseLine" w:storeItemID="{CC217693-9BEA-4CEF-A330-CC0105C2D507}"/>
          <w15:repeatingSection/>
        </w:sdtPr>
        <w:sdtContent>
          <w:sdt>
            <w:sdtPr>
              <w:rPr>
                <w:sz w:val="18"/>
                <w:szCs w:val="18"/>
                <w:lang w:val="da-DK"/>
              </w:rPr>
              <w:id w:val="500550350"/>
              <w:placeholder>
                <w:docPart w:val="DefaultPlaceholder_1081868578"/>
              </w:placeholder>
              <w15:repeatingSectionItem/>
            </w:sdtPr>
            <w:sdtContent>
              <w:tr w:rsidR="00775F3F" w:rsidTr="00666E33" w14:paraId="0D607D7E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VATClauseLine/VATIdentifier_VATClauseLine"/>
                    <w:tag w:val="#Nav: Standard_Sales_Invoice/1306"/>
                    <w:id w:val="-1648506443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CC217693-9BEA-4CEF-A330-CC0105C2D507}"/>
                    <w:text/>
                  </w:sdtPr>
                  <w:sdtContent>
                    <w:tc>
                      <w:tcPr>
                        <w:tcW w:w="255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F68C3" w:rsidR="00775F3F" w:rsidP="00FF796F" w:rsidRDefault="00775F3F" w14:paraId="40247345" w14:textId="77777777">
                        <w:pPr>
                          <w:pStyle w:val="Sinespaciado"/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DF68C3">
                          <w:rPr>
                            <w:sz w:val="18"/>
                            <w:szCs w:val="18"/>
                            <w:lang w:val="da-DK"/>
                          </w:rPr>
                          <w:t>VATIdentifier_VATClauseLine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VATClauseLine/Description_VATClauseLine"/>
                    <w:tag w:val="#Nav: Standard_Sales_Invoice/1306"/>
                    <w:id w:val="-1738927793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CC217693-9BEA-4CEF-A330-CC0105C2D507}"/>
                    <w:text/>
                  </w:sdtPr>
                  <w:sdtContent>
                    <w:tc>
                      <w:tcPr>
                        <w:tcW w:w="53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F68C3" w:rsidR="00775F3F" w:rsidP="00FF796F" w:rsidRDefault="00775F3F" w14:paraId="516701DF" w14:textId="77777777">
                        <w:pPr>
                          <w:pStyle w:val="Sinespaciado"/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DF68C3">
                          <w:rPr>
                            <w:sz w:val="18"/>
                            <w:szCs w:val="18"/>
                            <w:lang w:val="da-DK"/>
                          </w:rPr>
                          <w:t>Description_VATClauseLine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VATClauseLine/VATAmount_VATClauseLine"/>
                    <w:tag w:val="#Nav: Standard_Sales_Invoice/1306"/>
                    <w:id w:val="1606455160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CC217693-9BEA-4CEF-A330-CC0105C2D507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F68C3" w:rsidR="00775F3F" w:rsidP="00FF796F" w:rsidRDefault="00775F3F" w14:paraId="77BF9FC0" w14:textId="77777777">
                        <w:pPr>
                          <w:pStyle w:val="Sinespaciado"/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DF68C3">
                          <w:rPr>
                            <w:sz w:val="18"/>
                            <w:szCs w:val="18"/>
                            <w:lang w:val="da-DK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775F3F" w:rsidTr="00666E33" w14:paraId="6C3632D9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c>
                  <w:tcPr>
                    <w:tcW w:w="255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F68C3" w:rsidR="00775F3F" w:rsidP="00775F3F" w:rsidRDefault="00775F3F" w14:paraId="49BAFE40" w14:textId="77777777">
                    <w:pPr>
                      <w:pStyle w:val="Sinespaciado"/>
                      <w:rPr>
                        <w:sz w:val="18"/>
                        <w:szCs w:val="18"/>
                        <w:lang w:val="da-DK"/>
                      </w:rPr>
                    </w:pPr>
                  </w:p>
                </w:tc>
                <w:tc>
                  <w:tcPr>
                    <w:tcW w:w="538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F68C3" w:rsidR="00775F3F" w:rsidP="007849FE" w:rsidRDefault="00775F3F" w14:paraId="25B8AEEC" w14:textId="08FE4A53">
                    <w:pPr>
                      <w:pStyle w:val="Sinespaciado"/>
                      <w:rPr>
                        <w:sz w:val="18"/>
                        <w:szCs w:val="18"/>
                        <w:lang w:val="da-DK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F68C3" w:rsidR="00775F3F" w:rsidP="00775F3F" w:rsidRDefault="00775F3F" w14:paraId="391B6D20" w14:textId="77777777">
                    <w:pPr>
                      <w:pStyle w:val="Sinespaciado"/>
                      <w:rPr>
                        <w:sz w:val="18"/>
                        <w:szCs w:val="18"/>
                        <w:lang w:val="da-DK"/>
                      </w:rPr>
                    </w:pPr>
                  </w:p>
                </w:tc>
              </w:tr>
            </w:sdtContent>
          </w:sdt>
        </w:sdtContent>
      </w:sdt>
    </w:tbl>
    <w:p w:rsidR="008A08BD" w:rsidP="00123A7D" w:rsidRDefault="008A08BD" w14:paraId="7649A0F2" w14:textId="77777777">
      <w:pPr>
        <w:pStyle w:val="Style1"/>
      </w:pPr>
    </w:p>
    <w:tbl>
      <w:tblPr>
        <w:tblStyle w:val="Tablaconcuadrcula"/>
        <w:tblpPr w:leftFromText="180" w:rightFromText="180" w:vertAnchor="text" w:horzAnchor="margin" w:tblpY="124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 " w:xpath="/ns0:NavWordReportXmlPart[1]/ns0:Header[1]/ns0:LineFee" w:storeItemID="{CC217693-9BEA-4CEF-A330-CC0105C2D507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AA859996D1D24C359C633812E6F06117"/>
              </w:placeholder>
              <w15:repeatingSectionItem/>
            </w:sdtPr>
            <w:sdtContent>
              <w:tr w:rsidR="008A08BD" w:rsidTr="008A08BD" w14:paraId="64ECBC70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D44DB14B451C45F7914DA912A52E2467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CC217693-9BEA-4CEF-A330-CC0105C2D507}"/>
                      <w:text/>
                    </w:sdtPr>
                    <w:sdtContent>
                      <w:p w:rsidR="008A08BD" w:rsidP="00FF796F" w:rsidRDefault="008A08BD" w14:paraId="01B05655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8A08BD" w:rsidP="00123A7D" w:rsidRDefault="008A08BD" w14:paraId="6906126B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CC217693-9BEA-4CEF-A330-CC0105C2D507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CC217693-9BEA-4CEF-A330-CC0105C2D507}"/>
                <w:picture/>
              </w:sdtPr>
              <w:sdtContent>
                <w:p w:rsidR="00123A7D" w:rsidP="00FF796F" w:rsidRDefault="00123A7D" w14:paraId="28FD7BC6" w14:textId="77777777">
                  <w:r>
                    <w:rPr>
                      <w:noProof/>
                    </w:rPr>
                    <w:drawing>
                      <wp:inline distT="0" distB="0" distL="0" distR="0" wp14:anchorId="5D2469CB" wp14:editId="58FB83E9">
                        <wp:extent cx="870133" cy="87013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0133" cy="8701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CC217693-9BEA-4CEF-A330-CC0105C2D507}"/>
                <w:text/>
              </w:sdtPr>
              <w:sdtContent>
                <w:p w:rsidRPr="00123A7D" w:rsidR="00245B0E" w:rsidP="00FF796F" w:rsidRDefault="00123A7D" w14:paraId="1F8219CC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9063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655C" w:rsidP="00E40C63" w:rsidRDefault="002C655C" w14:paraId="2D048123" w14:textId="77777777">
      <w:pPr>
        <w:spacing w:after="0"/>
      </w:pPr>
      <w:r>
        <w:separator/>
      </w:r>
    </w:p>
  </w:endnote>
  <w:endnote w:type="continuationSeparator" w:id="0">
    <w:p w:rsidR="002C655C" w:rsidP="00E40C63" w:rsidRDefault="002C655C" w14:paraId="068D4DF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0E4C" w:rsidRDefault="009E0E4C" w14:paraId="3A663A17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3A3570E8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aconcuadrcula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152C12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CC217693-9BEA-4CEF-A330-CC0105C2D507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754C0B19" w14:textId="77777777">
                    <w:pPr>
                      <w:pStyle w:val="Sinespaciado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EC8035A" w14:textId="77777777">
          <w:pPr>
            <w:pStyle w:val="Sinespaciado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2F395816" w14:textId="77777777">
    <w:pPr>
      <w:pStyle w:val="Piedepgina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6957FA07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CC217693-9BEA-4CEF-A330-CC0105C2D507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0961005F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26C65DBC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CC217693-9BEA-4CEF-A330-CC0105C2D507}"/>
          <w:text/>
        </w:sdtPr>
        <w:sdtContent>
          <w:tc>
            <w:tcPr>
              <w:tcW w:w="1250" w:type="pct"/>
            </w:tcPr>
            <w:p w:rsidR="00C43401" w:rsidP="00C43401" w:rsidRDefault="00C43401" w14:paraId="6F1FBD40" w14:textId="77777777">
              <w:pPr>
                <w:pStyle w:val="Ttulo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_Lbl"/>
          <w:tag w:val="#Nav: Standard_Sales_Invoice/1306"/>
          <w:id w:val="24655073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HomePag_Lbl[1]" w:storeItemID="{CC217693-9BEA-4CEF-A330-CC0105C2D507}"/>
          <w:text/>
        </w:sdtPr>
        <w:sdtContent>
          <w:tc>
            <w:tcPr>
              <w:tcW w:w="1250" w:type="pct"/>
            </w:tcPr>
            <w:p w:rsidR="00C43401" w:rsidP="00C43401" w:rsidRDefault="009E0E4C" w14:paraId="2FAC30DE" w14:textId="77777777">
              <w:pPr>
                <w:pStyle w:val="Ttulo2"/>
              </w:pPr>
              <w:r>
                <w:rPr>
                  <w:lang w:val="da-DK"/>
                </w:rPr>
                <w:t>HomePag_Lbl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CC217693-9BEA-4CEF-A330-CC0105C2D507}"/>
          <w:text/>
        </w:sdtPr>
        <w:sdtContent>
          <w:tc>
            <w:tcPr>
              <w:tcW w:w="1250" w:type="pct"/>
            </w:tcPr>
            <w:p w:rsidR="00C43401" w:rsidP="00C43401" w:rsidRDefault="00C43401" w14:paraId="7BDB8EC9" w14:textId="77777777">
              <w:pPr>
                <w:pStyle w:val="Ttulo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Lbl"/>
          <w:tag w:val="#Nav: Standard_Sales_Invoice/1306"/>
          <w:id w:val="-102678570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EMail_Lbl[1]" w:storeItemID="{CC217693-9BEA-4CEF-A330-CC0105C2D50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9E0E4C" w14:paraId="3101A291" w14:textId="77777777">
              <w:pPr>
                <w:pStyle w:val="Ttulo2"/>
              </w:pPr>
              <w:r>
                <w:rPr>
                  <w:lang w:val="da-DK"/>
                </w:rPr>
                <w:t>EMail_Lbl</w:t>
              </w:r>
            </w:p>
          </w:tc>
        </w:sdtContent>
      </w:sdt>
    </w:tr>
    <w:tr w:rsidRPr="00F83594" w:rsidR="00C43401" w:rsidTr="0090637C" w14:paraId="4476AA2B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CC217693-9BEA-4CEF-A330-CC0105C2D507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306AC99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CC217693-9BEA-4CEF-A330-CC0105C2D507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52181F01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CC217693-9BEA-4CEF-A330-CC0105C2D507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026A56C3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CC217693-9BEA-4CEF-A330-CC0105C2D50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448F31CF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F425D8A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CC217693-9BEA-4CEF-A330-CC0105C2D507}"/>
          <w:text/>
        </w:sdtPr>
        <w:sdtContent>
          <w:tc>
            <w:tcPr>
              <w:tcW w:w="1250" w:type="pct"/>
            </w:tcPr>
            <w:p w:rsidR="00C43401" w:rsidP="00C43401" w:rsidRDefault="00C43401" w14:paraId="176B078B" w14:textId="77777777">
              <w:pPr>
                <w:pStyle w:val="Ttulo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CC217693-9BEA-4CEF-A330-CC0105C2D507}"/>
          <w:text/>
        </w:sdtPr>
        <w:sdtContent>
          <w:tc>
            <w:tcPr>
              <w:tcW w:w="1250" w:type="pct"/>
            </w:tcPr>
            <w:p w:rsidR="00C43401" w:rsidP="00C43401" w:rsidRDefault="00C43401" w14:paraId="000D23C3" w14:textId="77777777">
              <w:pPr>
                <w:pStyle w:val="Ttulo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CC217693-9BEA-4CEF-A330-CC0105C2D507}"/>
          <w:text/>
        </w:sdtPr>
        <w:sdtContent>
          <w:tc>
            <w:tcPr>
              <w:tcW w:w="1250" w:type="pct"/>
            </w:tcPr>
            <w:p w:rsidR="00C43401" w:rsidP="00C43401" w:rsidRDefault="00C43401" w14:paraId="13218F2A" w14:textId="77777777">
              <w:pPr>
                <w:pStyle w:val="Ttulo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CC217693-9BEA-4CEF-A330-CC0105C2D50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97DEEE4" w14:textId="77777777">
              <w:pPr>
                <w:pStyle w:val="Ttulo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15A99F0A" w14:textId="77777777">
      <w:tc>
        <w:tcPr>
          <w:tcW w:w="1250" w:type="pct"/>
        </w:tcPr>
        <w:p w:rsidRPr="00F83594" w:rsidR="00C43401" w:rsidP="005C497A" w:rsidRDefault="00000000" w14:paraId="700B4E11" w14:textId="77777777">
          <w:pPr>
            <w:pStyle w:val="Sinespaciado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CC217693-9BEA-4CEF-A330-CC0105C2D507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CC217693-9BEA-4CEF-A330-CC0105C2D507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CC217693-9BEA-4CEF-A330-CC0105C2D507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7CBECF1E" w14:textId="77777777">
              <w:pPr>
                <w:pStyle w:val="Sinespaciado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CC217693-9BEA-4CEF-A330-CC0105C2D507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3F1CB64C" w14:textId="77777777">
              <w:pPr>
                <w:pStyle w:val="Sinespaciado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CC217693-9BEA-4CEF-A330-CC0105C2D50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B8A59F3" w14:textId="77777777">
              <w:pPr>
                <w:pStyle w:val="Sinespaciado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2746FB5B" w14:textId="77777777">
    <w:pPr>
      <w:pStyle w:val="Piedepgina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655C" w:rsidP="00E40C63" w:rsidRDefault="002C655C" w14:paraId="3C112F87" w14:textId="77777777">
      <w:pPr>
        <w:spacing w:after="0"/>
      </w:pPr>
      <w:r>
        <w:separator/>
      </w:r>
    </w:p>
  </w:footnote>
  <w:footnote w:type="continuationSeparator" w:id="0">
    <w:p w:rsidR="002C655C" w:rsidP="00E40C63" w:rsidRDefault="002C655C" w14:paraId="4698BA96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0E4C" w:rsidRDefault="009E0E4C" w14:paraId="4A1638A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3D4D4DC3" w14:textId="77777777">
      <w:tc>
        <w:tcPr>
          <w:tcW w:w="2929" w:type="pct"/>
        </w:tcPr>
        <w:p w:rsidRPr="00C43401" w:rsidR="00C43401" w:rsidP="00C43401" w:rsidRDefault="00000000" w14:paraId="5DB68DAF" w14:textId="77777777">
          <w:pPr>
            <w:rPr>
              <w:rStyle w:val="Textoennegrita"/>
            </w:rPr>
          </w:pPr>
          <w:sdt>
            <w:sdtPr>
              <w:rPr>
                <w:rStyle w:val="Textoennegrita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CC217693-9BEA-4CEF-A330-CC0105C2D507}"/>
              <w:text/>
            </w:sdtPr>
            <w:sdtContent>
              <w:proofErr w:type="spellStart"/>
              <w:r w:rsidRPr="00C43401" w:rsidR="00C43401">
                <w:rPr>
                  <w:rStyle w:val="Textoennegrita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Textoennegrita"/>
            </w:rPr>
            <w:t xml:space="preserve"> </w:t>
          </w:r>
          <w:sdt>
            <w:sdtPr>
              <w:rPr>
                <w:rStyle w:val="Textoennegrita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CC217693-9BEA-4CEF-A330-CC0105C2D507}"/>
              <w:text/>
            </w:sdtPr>
            <w:sdtContent>
              <w:proofErr w:type="spellStart"/>
              <w:r w:rsidRPr="00C43401" w:rsidR="00C43401">
                <w:rPr>
                  <w:rStyle w:val="Textoennegrita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CC217693-9BEA-4CEF-A330-CC0105C2D507}"/>
            <w:text/>
          </w:sdtPr>
          <w:sdtContent>
            <w:p w:rsidR="00C43401" w:rsidP="00C43401" w:rsidRDefault="00C43401" w14:paraId="3F6659C0" w14:textId="77777777">
              <w:pPr>
                <w:pStyle w:val="Sinespaciado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548DF929" w14:textId="77777777">
          <w:pPr>
            <w:pStyle w:val="Sinespaciado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CC217693-9BEA-4CEF-A330-CC0105C2D507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97873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97873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659C6EA3" w14:textId="77777777">
          <w:pPr>
            <w:pStyle w:val="Encabezado"/>
            <w:jc w:val="right"/>
            <w:rPr>
              <w:b/>
            </w:rPr>
          </w:pPr>
        </w:p>
      </w:tc>
    </w:tr>
  </w:tbl>
  <w:p w:rsidRPr="001D1CE2" w:rsidR="00D6006D" w:rsidP="00D6006D" w:rsidRDefault="00D6006D" w14:paraId="59AD16EB" w14:textId="77777777">
    <w:pPr>
      <w:pStyle w:val="Encabezado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6E63FDB8" w14:textId="77777777">
      <w:tc>
        <w:tcPr>
          <w:tcW w:w="2929" w:type="pct"/>
        </w:tcPr>
        <w:p w:rsidRPr="00204F31" w:rsidR="00C43401" w:rsidP="00C43401" w:rsidRDefault="00000000" w14:paraId="6735C9AB" w14:textId="77777777">
          <w:pPr>
            <w:pStyle w:val="Ttulo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CC217693-9BEA-4CEF-A330-CC0105C2D507}"/>
              <w:text/>
            </w:sdtPr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CC217693-9BEA-4CEF-A330-CC0105C2D507}"/>
              <w:text/>
            </w:sdtPr>
            <w:sdtContent>
              <w:proofErr w:type="spellStart"/>
              <w:r w:rsidRPr="00204F31" w:rsidR="00C4340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CC217693-9BEA-4CEF-A330-CC0105C2D507}"/>
            <w:text/>
          </w:sdtPr>
          <w:sdtContent>
            <w:p w:rsidR="00C43401" w:rsidP="00C43401" w:rsidRDefault="00C43401" w14:paraId="1586A52D" w14:textId="77777777">
              <w:pPr>
                <w:pStyle w:val="Subttulo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000000" w14:paraId="697B7315" w14:textId="77777777">
          <w:pPr>
            <w:pStyle w:val="Subttulo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CC217693-9BEA-4CEF-A330-CC0105C2D507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97873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97873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3FFACE43" w14:textId="77777777">
          <w:pPr>
            <w:pStyle w:val="Encabezado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13C7ADD2" w14:textId="77777777">
          <w:pPr>
            <w:pStyle w:val="Encabezado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CC217693-9BEA-4CEF-A330-CC0105C2D507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1AC7D858" wp14:editId="7FC36362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D097109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0039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C655C"/>
    <w:rsid w:val="002E2A56"/>
    <w:rsid w:val="002F6650"/>
    <w:rsid w:val="003334FE"/>
    <w:rsid w:val="00337723"/>
    <w:rsid w:val="00355E20"/>
    <w:rsid w:val="003676E2"/>
    <w:rsid w:val="00374316"/>
    <w:rsid w:val="0038349C"/>
    <w:rsid w:val="00394029"/>
    <w:rsid w:val="003A0907"/>
    <w:rsid w:val="003A31D7"/>
    <w:rsid w:val="003A7E69"/>
    <w:rsid w:val="003B1D59"/>
    <w:rsid w:val="003B4767"/>
    <w:rsid w:val="003C2C96"/>
    <w:rsid w:val="003D09EE"/>
    <w:rsid w:val="003D120B"/>
    <w:rsid w:val="003D4B80"/>
    <w:rsid w:val="003E0827"/>
    <w:rsid w:val="003E2178"/>
    <w:rsid w:val="003F77E2"/>
    <w:rsid w:val="004457E8"/>
    <w:rsid w:val="00451877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C497A"/>
    <w:rsid w:val="005E5932"/>
    <w:rsid w:val="005F2559"/>
    <w:rsid w:val="005F5EC9"/>
    <w:rsid w:val="005F6BCC"/>
    <w:rsid w:val="0060202A"/>
    <w:rsid w:val="00610A30"/>
    <w:rsid w:val="00612ABF"/>
    <w:rsid w:val="006245DA"/>
    <w:rsid w:val="00666E33"/>
    <w:rsid w:val="0067225B"/>
    <w:rsid w:val="00677AD5"/>
    <w:rsid w:val="0068273F"/>
    <w:rsid w:val="00683CCE"/>
    <w:rsid w:val="00684EEB"/>
    <w:rsid w:val="006907F2"/>
    <w:rsid w:val="00697873"/>
    <w:rsid w:val="006A2A7B"/>
    <w:rsid w:val="006C30D9"/>
    <w:rsid w:val="006C4581"/>
    <w:rsid w:val="006D4B90"/>
    <w:rsid w:val="006D64AE"/>
    <w:rsid w:val="006E0C6D"/>
    <w:rsid w:val="006F2626"/>
    <w:rsid w:val="0071439C"/>
    <w:rsid w:val="0071690E"/>
    <w:rsid w:val="00716E24"/>
    <w:rsid w:val="00741F6B"/>
    <w:rsid w:val="007537BA"/>
    <w:rsid w:val="00760FA8"/>
    <w:rsid w:val="00765190"/>
    <w:rsid w:val="00766078"/>
    <w:rsid w:val="00775F3F"/>
    <w:rsid w:val="007773B8"/>
    <w:rsid w:val="00777ADC"/>
    <w:rsid w:val="007849FE"/>
    <w:rsid w:val="00797305"/>
    <w:rsid w:val="007A0A2F"/>
    <w:rsid w:val="007B235B"/>
    <w:rsid w:val="007E323C"/>
    <w:rsid w:val="00802B5B"/>
    <w:rsid w:val="00807754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08BD"/>
    <w:rsid w:val="008A7759"/>
    <w:rsid w:val="008C3901"/>
    <w:rsid w:val="008D7475"/>
    <w:rsid w:val="008E766D"/>
    <w:rsid w:val="008F0A38"/>
    <w:rsid w:val="0090637C"/>
    <w:rsid w:val="009072D1"/>
    <w:rsid w:val="0092238C"/>
    <w:rsid w:val="00922A81"/>
    <w:rsid w:val="0092542A"/>
    <w:rsid w:val="00933DB5"/>
    <w:rsid w:val="0094073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C7571"/>
    <w:rsid w:val="009D508B"/>
    <w:rsid w:val="009D6FE7"/>
    <w:rsid w:val="009E0E4C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10D67"/>
    <w:rsid w:val="00B22FDE"/>
    <w:rsid w:val="00B32D4B"/>
    <w:rsid w:val="00B402B9"/>
    <w:rsid w:val="00B437D5"/>
    <w:rsid w:val="00B57659"/>
    <w:rsid w:val="00B60D54"/>
    <w:rsid w:val="00B8205C"/>
    <w:rsid w:val="00B86BCD"/>
    <w:rsid w:val="00B86E6F"/>
    <w:rsid w:val="00B91CA1"/>
    <w:rsid w:val="00B92F96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3721B"/>
    <w:rsid w:val="00C37817"/>
    <w:rsid w:val="00C40BE4"/>
    <w:rsid w:val="00C41DE3"/>
    <w:rsid w:val="00C43401"/>
    <w:rsid w:val="00C45F14"/>
    <w:rsid w:val="00C47206"/>
    <w:rsid w:val="00C54CEF"/>
    <w:rsid w:val="00CA6394"/>
    <w:rsid w:val="00CB70AD"/>
    <w:rsid w:val="00CC1359"/>
    <w:rsid w:val="00CD1B92"/>
    <w:rsid w:val="00CD53B7"/>
    <w:rsid w:val="00D21D63"/>
    <w:rsid w:val="00D235D0"/>
    <w:rsid w:val="00D40A70"/>
    <w:rsid w:val="00D41DC8"/>
    <w:rsid w:val="00D53B6F"/>
    <w:rsid w:val="00D54A61"/>
    <w:rsid w:val="00D54DEE"/>
    <w:rsid w:val="00D6006D"/>
    <w:rsid w:val="00D62EF0"/>
    <w:rsid w:val="00D72A07"/>
    <w:rsid w:val="00D72E02"/>
    <w:rsid w:val="00D754C6"/>
    <w:rsid w:val="00D75AAF"/>
    <w:rsid w:val="00DA0F11"/>
    <w:rsid w:val="00DA580A"/>
    <w:rsid w:val="00DB4B5B"/>
    <w:rsid w:val="00DF30F1"/>
    <w:rsid w:val="00DF68C3"/>
    <w:rsid w:val="00E07CE0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B6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923F9"/>
    <w:rsid w:val="00FA4D66"/>
    <w:rsid w:val="00FB06A1"/>
    <w:rsid w:val="00FB3DCE"/>
    <w:rsid w:val="00FD6A00"/>
    <w:rsid w:val="00FE1868"/>
    <w:rsid w:val="00FF66A4"/>
    <w:rsid w:val="00FF6ECF"/>
    <w:rsid w:val="00FF796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F05BC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C63"/>
  </w:style>
  <w:style w:type="character" w:styleId="Textoennegrita">
    <w:name w:val="Strong"/>
    <w:basedOn w:val="Fuentedeprrafopredeter"/>
    <w:uiPriority w:val="22"/>
    <w:qFormat/>
    <w:rsid w:val="00E40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40C63"/>
  </w:style>
  <w:style w:type="character" w:styleId="Textodelmarcadordeposicin">
    <w:name w:val="Placeholder Text"/>
    <w:basedOn w:val="Fuentedeprrafopredeter"/>
    <w:uiPriority w:val="99"/>
    <w:semiHidden/>
    <w:rsid w:val="00E40C63"/>
    <w:rPr>
      <w:color w:val="808080"/>
    </w:rPr>
  </w:style>
  <w:style w:type="table" w:styleId="Tablaconcuadrculaclara">
    <w:name w:val="Grid Table Light"/>
    <w:basedOn w:val="Tabla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basedOn w:val="Normal"/>
    <w:uiPriority w:val="1"/>
    <w:qFormat/>
    <w:rsid w:val="00E111C4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A42BE5"/>
    <w:rPr>
      <w:b/>
      <w:sz w:val="18"/>
      <w:szCs w:val="16"/>
    </w:rPr>
  </w:style>
  <w:style w:type="paragraph" w:styleId="Ttulo">
    <w:name w:val="Title"/>
    <w:basedOn w:val="Encabezado"/>
    <w:next w:val="Normal"/>
    <w:link w:val="Ttulo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tuloCar">
    <w:name w:val="Título Car"/>
    <w:basedOn w:val="Fuentedeprrafopredeter"/>
    <w:link w:val="Ttulo"/>
    <w:uiPriority w:val="10"/>
    <w:rsid w:val="00A42BE5"/>
    <w:rPr>
      <w:rFonts w:asciiTheme="majorHAnsi" w:hAnsiTheme="majorHAnsi"/>
      <w:sz w:val="36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A42BE5"/>
    <w:rPr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A42BE5"/>
    <w:rPr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C60A5"/>
    <w:rPr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ierre">
    <w:name w:val="Closing"/>
    <w:basedOn w:val="Normal"/>
    <w:link w:val="CierreC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ierreCar">
    <w:name w:val="Cierre Car"/>
    <w:basedOn w:val="Fuentedeprrafopredeter"/>
    <w:link w:val="Cierre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Fuentedeprrafopredeter"/>
    <w:link w:val="Style1"/>
    <w:locked/>
    <w:rsid w:val="00030039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030039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3BB42-70EE-4D5F-9AE0-4CF64135D1EE}"/>
      </w:docPartPr>
      <w:docPartBody>
        <w:p w:rsidR="002F703C" w:rsidRDefault="00DB29B7">
          <w:r w:rsidRPr="00721858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2FC5E08E8CB45F0A0CADFF68226C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99A61-AF5D-47A2-9DCC-83F978CCC3DC}"/>
      </w:docPartPr>
      <w:docPartBody>
        <w:p w:rsidR="00FC5B6C" w:rsidRDefault="00C06758" w:rsidP="00C06758">
          <w:pPr>
            <w:pStyle w:val="B2FC5E08E8CB45F0A0CADFF68226C66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485034F1DB648FDAC82378C2FB8F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71779-7476-4A01-B1E1-67DA7231F396}"/>
      </w:docPartPr>
      <w:docPartBody>
        <w:p w:rsidR="00FC5B6C" w:rsidRDefault="00C06758" w:rsidP="00C06758">
          <w:pPr>
            <w:pStyle w:val="6485034F1DB648FDAC82378C2FB8F430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923E466E399446BB3636E4EB4B5C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30053-8203-4FB1-B227-3D441888AA7F}"/>
      </w:docPartPr>
      <w:docPartBody>
        <w:p w:rsidR="00FC5B6C" w:rsidRDefault="00C06758" w:rsidP="00C06758">
          <w:pPr>
            <w:pStyle w:val="1923E466E399446BB3636E4EB4B5C32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8E895E6AA0547DA9373E3368C2D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6184F-A690-4237-A246-23C5AF31EE60}"/>
      </w:docPartPr>
      <w:docPartBody>
        <w:p w:rsidR="00FC5B6C" w:rsidRDefault="00C06758" w:rsidP="00C06758">
          <w:pPr>
            <w:pStyle w:val="68E895E6AA0547DA9373E3368C2DE17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DB6974B270A44ECBE1D62634A43D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5C281-9ED1-4933-96BB-3652EC77BC49}"/>
      </w:docPartPr>
      <w:docPartBody>
        <w:p w:rsidR="00FC5B6C" w:rsidRDefault="00C06758" w:rsidP="00C06758">
          <w:pPr>
            <w:pStyle w:val="1DB6974B270A44ECBE1D62634A43DB7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06AB1E792BD4F5CA8BE2C239CCC0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FC598-DB46-4DF3-A4BB-E29B10218851}"/>
      </w:docPartPr>
      <w:docPartBody>
        <w:p w:rsidR="00FC5B6C" w:rsidRDefault="00C06758" w:rsidP="00C06758">
          <w:pPr>
            <w:pStyle w:val="D06AB1E792BD4F5CA8BE2C239CCC037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A9CDC52F6CA472B97EC25BBC6EAD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42BFB-A2F0-4621-993E-9CDB27C69569}"/>
      </w:docPartPr>
      <w:docPartBody>
        <w:p w:rsidR="00FC5B6C" w:rsidRDefault="00C06758" w:rsidP="00C06758">
          <w:pPr>
            <w:pStyle w:val="7A9CDC52F6CA472B97EC25BBC6EADE5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DF635FB146947E5BCCAEB15848760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B4831-7048-4725-97AC-4CD0A6F9A1B5}"/>
      </w:docPartPr>
      <w:docPartBody>
        <w:p w:rsidR="00FC5B6C" w:rsidRDefault="00C06758" w:rsidP="00C06758">
          <w:pPr>
            <w:pStyle w:val="0DF635FB146947E5BCCAEB158487604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64FAD31429240DC839F798BE613E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F2036-8A92-4E4D-B3DB-233526B0C53C}"/>
      </w:docPartPr>
      <w:docPartBody>
        <w:p w:rsidR="00FC5B6C" w:rsidRDefault="00C06758" w:rsidP="00C06758">
          <w:pPr>
            <w:pStyle w:val="F64FAD31429240DC839F798BE613E1A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C6A0AB2D17E40CE982146A6DA636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EC8CA-DCC1-41B3-B7EC-6DC99DFBB0FC}"/>
      </w:docPartPr>
      <w:docPartBody>
        <w:p w:rsidR="00FC5B6C" w:rsidRDefault="00C06758" w:rsidP="00C06758">
          <w:pPr>
            <w:pStyle w:val="7C6A0AB2D17E40CE982146A6DA636AF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250AF-7CD3-4D24-B934-9228F5094E91}"/>
      </w:docPartPr>
      <w:docPartBody>
        <w:p w:rsidR="00FA7F6F" w:rsidRDefault="00314D96">
          <w:r w:rsidRPr="00AE07BE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A859996D1D24C359C633812E6F06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78698-EE23-47D1-8600-2AD6D0A64663}"/>
      </w:docPartPr>
      <w:docPartBody>
        <w:p w:rsidR="00374377" w:rsidRDefault="00573160" w:rsidP="00573160">
          <w:pPr>
            <w:pStyle w:val="AA859996D1D24C359C633812E6F06117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44DB14B451C45F7914DA912A52E2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76A33-D9FF-4670-B156-BE258C4EA3FC}"/>
      </w:docPartPr>
      <w:docPartBody>
        <w:p w:rsidR="00374377" w:rsidRDefault="00573160" w:rsidP="00573160">
          <w:pPr>
            <w:pStyle w:val="D44DB14B451C45F7914DA912A52E246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612FF4F916842628604411BBE0CD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B8903-8B1D-4E0A-BBD3-67CD67766F0B}"/>
      </w:docPartPr>
      <w:docPartBody>
        <w:p w:rsidR="00374377" w:rsidRDefault="00573160" w:rsidP="00573160">
          <w:pPr>
            <w:pStyle w:val="E612FF4F916842628604411BBE0CD4ED"/>
          </w:pPr>
          <w:r w:rsidRPr="00A52BB1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E16EE375C8F414EA5C37119D03A7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3387F-0444-45D2-BAB5-A6263B82AC15}"/>
      </w:docPartPr>
      <w:docPartBody>
        <w:p w:rsidR="00374377" w:rsidRDefault="00573160" w:rsidP="00573160">
          <w:pPr>
            <w:pStyle w:val="EE16EE375C8F414EA5C37119D03A7785"/>
          </w:pPr>
          <w:r w:rsidRPr="00A52BB1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8D7FD-6790-41F1-A5AD-78BA7EA40E66}"/>
      </w:docPartPr>
      <w:docPartBody>
        <w:p w:rsidR="00FB192C" w:rsidRDefault="00374377">
          <w:r w:rsidRPr="003C0A66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272E5-5D94-4DA7-9F6B-A70999BD97AC}"/>
      </w:docPartPr>
      <w:docPartBody>
        <w:p w:rsidR="00FB192C" w:rsidRDefault="00374377">
          <w:r w:rsidRPr="003C0A66">
            <w:rPr>
              <w:rStyle w:val="Textodelmarcadordeposicin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107786"/>
    <w:rsid w:val="001D6FE3"/>
    <w:rsid w:val="001F6C15"/>
    <w:rsid w:val="00203314"/>
    <w:rsid w:val="002339CB"/>
    <w:rsid w:val="002A48C6"/>
    <w:rsid w:val="002F6AA1"/>
    <w:rsid w:val="002F703C"/>
    <w:rsid w:val="00314D96"/>
    <w:rsid w:val="00374377"/>
    <w:rsid w:val="003C59A0"/>
    <w:rsid w:val="003E037C"/>
    <w:rsid w:val="00441283"/>
    <w:rsid w:val="004D0B7A"/>
    <w:rsid w:val="005073E4"/>
    <w:rsid w:val="00573160"/>
    <w:rsid w:val="005D401F"/>
    <w:rsid w:val="005E35BE"/>
    <w:rsid w:val="006165F0"/>
    <w:rsid w:val="006C23FF"/>
    <w:rsid w:val="00781235"/>
    <w:rsid w:val="00920D69"/>
    <w:rsid w:val="009B29C9"/>
    <w:rsid w:val="00B54BE0"/>
    <w:rsid w:val="00C03606"/>
    <w:rsid w:val="00C06758"/>
    <w:rsid w:val="00C32A3C"/>
    <w:rsid w:val="00CD2943"/>
    <w:rsid w:val="00D6116A"/>
    <w:rsid w:val="00D675FF"/>
    <w:rsid w:val="00DB29B7"/>
    <w:rsid w:val="00E922D6"/>
    <w:rsid w:val="00EB6B19"/>
    <w:rsid w:val="00F635C5"/>
    <w:rsid w:val="00FA7F6F"/>
    <w:rsid w:val="00FB192C"/>
    <w:rsid w:val="00FC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74377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B2FC5E08E8CB45F0A0CADFF68226C667">
    <w:name w:val="B2FC5E08E8CB45F0A0CADFF68226C667"/>
    <w:rsid w:val="00C06758"/>
  </w:style>
  <w:style w:type="paragraph" w:customStyle="1" w:styleId="6485034F1DB648FDAC82378C2FB8F430">
    <w:name w:val="6485034F1DB648FDAC82378C2FB8F430"/>
    <w:rsid w:val="00C06758"/>
  </w:style>
  <w:style w:type="paragraph" w:customStyle="1" w:styleId="1923E466E399446BB3636E4EB4B5C327">
    <w:name w:val="1923E466E399446BB3636E4EB4B5C327"/>
    <w:rsid w:val="00C06758"/>
  </w:style>
  <w:style w:type="paragraph" w:customStyle="1" w:styleId="68E895E6AA0547DA9373E3368C2DE172">
    <w:name w:val="68E895E6AA0547DA9373E3368C2DE172"/>
    <w:rsid w:val="00C06758"/>
  </w:style>
  <w:style w:type="paragraph" w:customStyle="1" w:styleId="1DB6974B270A44ECBE1D62634A43DB75">
    <w:name w:val="1DB6974B270A44ECBE1D62634A43DB75"/>
    <w:rsid w:val="00C06758"/>
  </w:style>
  <w:style w:type="paragraph" w:customStyle="1" w:styleId="D06AB1E792BD4F5CA8BE2C239CCC037D">
    <w:name w:val="D06AB1E792BD4F5CA8BE2C239CCC037D"/>
    <w:rsid w:val="00C06758"/>
  </w:style>
  <w:style w:type="paragraph" w:customStyle="1" w:styleId="7A9CDC52F6CA472B97EC25BBC6EADE5E">
    <w:name w:val="7A9CDC52F6CA472B97EC25BBC6EADE5E"/>
    <w:rsid w:val="00C06758"/>
  </w:style>
  <w:style w:type="paragraph" w:customStyle="1" w:styleId="0DF635FB146947E5BCCAEB1584876041">
    <w:name w:val="0DF635FB146947E5BCCAEB1584876041"/>
    <w:rsid w:val="00C06758"/>
  </w:style>
  <w:style w:type="paragraph" w:customStyle="1" w:styleId="F64FAD31429240DC839F798BE613E1A2">
    <w:name w:val="F64FAD31429240DC839F798BE613E1A2"/>
    <w:rsid w:val="00C06758"/>
  </w:style>
  <w:style w:type="paragraph" w:customStyle="1" w:styleId="7C6A0AB2D17E40CE982146A6DA636AFC">
    <w:name w:val="7C6A0AB2D17E40CE982146A6DA636AFC"/>
    <w:rsid w:val="00C06758"/>
  </w:style>
  <w:style w:type="paragraph" w:customStyle="1" w:styleId="73918436D9ED42E9B61DAABB064A9CE6">
    <w:name w:val="73918436D9ED42E9B61DAABB064A9CE6"/>
    <w:rsid w:val="00573160"/>
  </w:style>
  <w:style w:type="paragraph" w:customStyle="1" w:styleId="4910B334FCE840488E9BFD676578B425">
    <w:name w:val="4910B334FCE840488E9BFD676578B425"/>
    <w:rsid w:val="00573160"/>
  </w:style>
  <w:style w:type="paragraph" w:customStyle="1" w:styleId="BA64B8803CDE42E0BFABDB844DAC2862">
    <w:name w:val="BA64B8803CDE42E0BFABDB844DAC2862"/>
    <w:rsid w:val="00573160"/>
  </w:style>
  <w:style w:type="paragraph" w:customStyle="1" w:styleId="B599E4A5608E489B82A93032093C2B8F">
    <w:name w:val="B599E4A5608E489B82A93032093C2B8F"/>
    <w:rsid w:val="00573160"/>
  </w:style>
  <w:style w:type="paragraph" w:customStyle="1" w:styleId="AA859996D1D24C359C633812E6F06117">
    <w:name w:val="AA859996D1D24C359C633812E6F06117"/>
    <w:rsid w:val="00573160"/>
  </w:style>
  <w:style w:type="paragraph" w:customStyle="1" w:styleId="D44DB14B451C45F7914DA912A52E2467">
    <w:name w:val="D44DB14B451C45F7914DA912A52E2467"/>
    <w:rsid w:val="00573160"/>
  </w:style>
  <w:style w:type="paragraph" w:customStyle="1" w:styleId="E612FF4F916842628604411BBE0CD4ED">
    <w:name w:val="E612FF4F916842628604411BBE0CD4ED"/>
    <w:rsid w:val="00573160"/>
  </w:style>
  <w:style w:type="paragraph" w:customStyle="1" w:styleId="EE16EE375C8F414EA5C37119D03A7785">
    <w:name w:val="EE16EE375C8F414EA5C37119D03A7785"/>
    <w:rsid w:val="00573160"/>
  </w:style>
  <w:style w:type="paragraph" w:customStyle="1" w:styleId="0C26C05FF2144F6FA4513DB3CE94F4BE">
    <w:name w:val="0C26C05FF2144F6FA4513DB3CE94F4BE"/>
    <w:rsid w:val="00573160"/>
  </w:style>
  <w:style w:type="paragraph" w:customStyle="1" w:styleId="90D0B6D97C3A4A45BAE6C2A52D34DD46">
    <w:name w:val="90D0B6D97C3A4A45BAE6C2A52D34DD46"/>
    <w:rsid w:val="00573160"/>
  </w:style>
  <w:style w:type="paragraph" w:customStyle="1" w:styleId="7E4A4DE54B374B419C156E0E382CE62E">
    <w:name w:val="7E4A4DE54B374B419C156E0E382CE62E"/>
    <w:rsid w:val="00573160"/>
  </w:style>
  <w:style w:type="paragraph" w:customStyle="1" w:styleId="B2A9B650757949928AE06A3984204820">
    <w:name w:val="B2A9B650757949928AE06A3984204820"/>
    <w:rsid w:val="00573160"/>
  </w:style>
  <w:style w:type="paragraph" w:customStyle="1" w:styleId="A983375863B14B0EA883597ABFB33DC3">
    <w:name w:val="A983375863B14B0EA883597ABFB33DC3"/>
    <w:rsid w:val="00573160"/>
  </w:style>
  <w:style w:type="paragraph" w:customStyle="1" w:styleId="3EA492A916A649AC8A8DBA26A9F5DA4A">
    <w:name w:val="3EA492A916A649AC8A8DBA26A9F5DA4A"/>
    <w:rsid w:val="00573160"/>
  </w:style>
  <w:style w:type="paragraph" w:customStyle="1" w:styleId="CB8893A3A73F492A9921BE3E92FCB834">
    <w:name w:val="CB8893A3A73F492A9921BE3E92FCB834"/>
    <w:rsid w:val="00573160"/>
  </w:style>
  <w:style w:type="paragraph" w:customStyle="1" w:styleId="3DEADB3A64294656996BFD63AF847D78">
    <w:name w:val="3DEADB3A64294656996BFD63AF847D78"/>
    <w:rsid w:val="005731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17693-9BEA-4CEF-A330-CC0105C2D507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A4DAA7EC-B777-4B42-A7A3-FAA146C85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2018-08-23T07:52:00Z</dcterms:created>
  <dcterms:modified xsi:type="dcterms:W3CDTF">2025-11-26T14:56:00Z</dcterms:modified>
</cp:coreProperties>
</file>